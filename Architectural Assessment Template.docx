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B930" w14:textId="77777777" w:rsidR="00643C2E" w:rsidRDefault="00281F7A" w:rsidP="00DB7EA8">
      <w:pPr>
        <w:pStyle w:val="Title"/>
        <w:spacing w:after="0"/>
        <w:rPr>
          <w:sz w:val="28"/>
          <w:szCs w:val="44"/>
        </w:rPr>
      </w:pPr>
      <w:r>
        <w:rPr>
          <w:sz w:val="28"/>
          <w:szCs w:val="44"/>
        </w:rPr>
        <w:t>[insert system name here]</w:t>
      </w:r>
    </w:p>
    <w:p w14:paraId="2C292CCC" w14:textId="77777777" w:rsidR="00F22582" w:rsidRDefault="00F22582" w:rsidP="00DB7EA8">
      <w:pPr>
        <w:pStyle w:val="Title"/>
        <w:spacing w:after="0"/>
        <w:rPr>
          <w:sz w:val="28"/>
          <w:szCs w:val="44"/>
        </w:rPr>
      </w:pPr>
      <w:r w:rsidRPr="00DB7EA8">
        <w:rPr>
          <w:sz w:val="28"/>
          <w:szCs w:val="44"/>
        </w:rPr>
        <w:t>Architectural Assessment</w:t>
      </w:r>
    </w:p>
    <w:p w14:paraId="42A85717" w14:textId="67C56387" w:rsidR="00DB7EA8" w:rsidRDefault="00DB7EA8" w:rsidP="00DB7EA8">
      <w:pPr>
        <w:pStyle w:val="Subtitle"/>
        <w:sectPr w:rsidR="00DB7EA8" w:rsidSect="008B3468">
          <w:headerReference w:type="default" r:id="rId10"/>
          <w:footerReference w:type="default" r:id="rId11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882AD7">
        <w:rPr>
          <w:noProof/>
        </w:rPr>
        <w:t>March 13, 2026</w:t>
      </w:r>
      <w:r>
        <w:fldChar w:fldCharType="end"/>
      </w:r>
    </w:p>
    <w:tbl>
      <w:tblPr>
        <w:tblStyle w:val="TableGridLight"/>
        <w:tblW w:w="7285" w:type="dxa"/>
        <w:tblLook w:val="04A0" w:firstRow="1" w:lastRow="0" w:firstColumn="1" w:lastColumn="0" w:noHBand="0" w:noVBand="1"/>
      </w:tblPr>
      <w:tblGrid>
        <w:gridCol w:w="2082"/>
        <w:gridCol w:w="5203"/>
      </w:tblGrid>
      <w:tr w:rsidR="00F22582" w:rsidRPr="0045717A" w14:paraId="5FE39DB9" w14:textId="77777777" w:rsidTr="007F1F12">
        <w:tc>
          <w:tcPr>
            <w:tcW w:w="2082" w:type="dxa"/>
          </w:tcPr>
          <w:p w14:paraId="4F21E40C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Application/Service</w:t>
            </w:r>
          </w:p>
        </w:tc>
        <w:tc>
          <w:tcPr>
            <w:tcW w:w="5203" w:type="dxa"/>
          </w:tcPr>
          <w:p w14:paraId="62368044" w14:textId="77777777" w:rsidR="00F22582" w:rsidRPr="00523903" w:rsidRDefault="00281F7A" w:rsidP="00F22582">
            <w:pPr>
              <w:spacing w:after="0" w:line="276" w:lineRule="auto"/>
            </w:pPr>
            <w:r>
              <w:t>[insert system name here]</w:t>
            </w:r>
          </w:p>
        </w:tc>
      </w:tr>
      <w:tr w:rsidR="00F22582" w:rsidRPr="0045717A" w14:paraId="7ABCBC38" w14:textId="77777777" w:rsidTr="007F1F12">
        <w:tc>
          <w:tcPr>
            <w:tcW w:w="2082" w:type="dxa"/>
          </w:tcPr>
          <w:p w14:paraId="3A26A710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Business Owner</w:t>
            </w:r>
          </w:p>
        </w:tc>
        <w:tc>
          <w:tcPr>
            <w:tcW w:w="5203" w:type="dxa"/>
          </w:tcPr>
          <w:p w14:paraId="77E3D704" w14:textId="77777777" w:rsidR="00F22582" w:rsidRPr="00523903" w:rsidRDefault="00281F7A" w:rsidP="00F22582">
            <w:pPr>
              <w:spacing w:after="0" w:line="276" w:lineRule="auto"/>
            </w:pPr>
            <w:r>
              <w:t>[insert business owner name here]</w:t>
            </w:r>
          </w:p>
        </w:tc>
      </w:tr>
      <w:tr w:rsidR="00F22582" w:rsidRPr="0045717A" w14:paraId="3C96873B" w14:textId="77777777" w:rsidTr="007F1F12">
        <w:tc>
          <w:tcPr>
            <w:tcW w:w="2082" w:type="dxa"/>
          </w:tcPr>
          <w:p w14:paraId="358DB5A4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ARB Request Date</w:t>
            </w:r>
          </w:p>
        </w:tc>
        <w:tc>
          <w:tcPr>
            <w:tcW w:w="5203" w:type="dxa"/>
          </w:tcPr>
          <w:p w14:paraId="187E33D1" w14:textId="77777777" w:rsidR="00F22582" w:rsidRPr="00523903" w:rsidRDefault="00281F7A" w:rsidP="00F22582">
            <w:pPr>
              <w:spacing w:after="0" w:line="276" w:lineRule="auto"/>
            </w:pPr>
            <w:r>
              <w:t>[insert today’s date here]</w:t>
            </w:r>
          </w:p>
        </w:tc>
      </w:tr>
      <w:tr w:rsidR="00F22582" w:rsidRPr="0045717A" w14:paraId="4C21D39F" w14:textId="77777777" w:rsidTr="007F1F12">
        <w:tc>
          <w:tcPr>
            <w:tcW w:w="2082" w:type="dxa"/>
          </w:tcPr>
          <w:p w14:paraId="75CEC603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Role/Position</w:t>
            </w:r>
          </w:p>
        </w:tc>
        <w:tc>
          <w:tcPr>
            <w:tcW w:w="5203" w:type="dxa"/>
          </w:tcPr>
          <w:p w14:paraId="188F4A4B" w14:textId="77777777" w:rsidR="00F22582" w:rsidRPr="00523903" w:rsidRDefault="00281F7A" w:rsidP="00F22582">
            <w:pPr>
              <w:spacing w:after="0" w:line="276" w:lineRule="auto"/>
            </w:pPr>
            <w:r>
              <w:t>[insert business owner’s title here]</w:t>
            </w:r>
          </w:p>
        </w:tc>
      </w:tr>
      <w:tr w:rsidR="00F22582" w:rsidRPr="0045717A" w14:paraId="4185A3A6" w14:textId="77777777" w:rsidTr="007F1F12">
        <w:tc>
          <w:tcPr>
            <w:tcW w:w="2082" w:type="dxa"/>
          </w:tcPr>
          <w:p w14:paraId="48C05354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Department/School</w:t>
            </w:r>
          </w:p>
        </w:tc>
        <w:tc>
          <w:tcPr>
            <w:tcW w:w="5203" w:type="dxa"/>
          </w:tcPr>
          <w:p w14:paraId="15498BD2" w14:textId="77777777" w:rsidR="00F22582" w:rsidRPr="00523903" w:rsidRDefault="00643C2E" w:rsidP="00F22582">
            <w:pPr>
              <w:spacing w:after="0" w:line="276" w:lineRule="auto"/>
            </w:pPr>
            <w:r>
              <w:t>ISC</w:t>
            </w:r>
          </w:p>
        </w:tc>
      </w:tr>
      <w:tr w:rsidR="00F22582" w:rsidRPr="0045717A" w14:paraId="416CEE2A" w14:textId="77777777" w:rsidTr="007F1F12">
        <w:tc>
          <w:tcPr>
            <w:tcW w:w="2082" w:type="dxa"/>
          </w:tcPr>
          <w:p w14:paraId="3EE3DF29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Contact email</w:t>
            </w:r>
          </w:p>
        </w:tc>
        <w:tc>
          <w:tcPr>
            <w:tcW w:w="5203" w:type="dxa"/>
          </w:tcPr>
          <w:p w14:paraId="46F50927" w14:textId="77777777" w:rsidR="00F22582" w:rsidRPr="00523903" w:rsidRDefault="00281F7A" w:rsidP="00F22582">
            <w:pPr>
              <w:spacing w:after="0" w:line="276" w:lineRule="auto"/>
              <w:rPr>
                <w:rStyle w:val="eop"/>
                <w:rFonts w:ascii="Calibri" w:hAnsi="Calibri" w:cs="Calibri"/>
                <w:color w:val="000000" w:themeColor="text1"/>
              </w:rPr>
            </w:pPr>
            <w:r>
              <w:t>[insert business owner email and phone number here]</w:t>
            </w:r>
          </w:p>
        </w:tc>
      </w:tr>
      <w:tr w:rsidR="00F22582" w:rsidRPr="0045717A" w14:paraId="64C87FCA" w14:textId="77777777" w:rsidTr="007F1F12">
        <w:tc>
          <w:tcPr>
            <w:tcW w:w="2082" w:type="dxa"/>
          </w:tcPr>
          <w:p w14:paraId="0AF9A8AA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Documents</w:t>
            </w:r>
          </w:p>
        </w:tc>
        <w:tc>
          <w:tcPr>
            <w:tcW w:w="5203" w:type="dxa"/>
          </w:tcPr>
          <w:p w14:paraId="26C82859" w14:textId="77777777" w:rsidR="00F22582" w:rsidRPr="00250452" w:rsidRDefault="00F22582" w:rsidP="00F22582">
            <w:pPr>
              <w:spacing w:after="0" w:line="276" w:lineRule="auto"/>
            </w:pPr>
            <w:r w:rsidRPr="0FE1E630">
              <w:t xml:space="preserve">[ </w:t>
            </w:r>
            <w:r w:rsidR="00C64DBD">
              <w:t>X</w:t>
            </w:r>
            <w:r w:rsidRPr="0FE1E630">
              <w:t xml:space="preserve"> ] SaaS Vendor Info</w:t>
            </w:r>
          </w:p>
          <w:p w14:paraId="67C0A6B6" w14:textId="77777777" w:rsidR="00F22582" w:rsidRPr="00523903" w:rsidRDefault="00F22582" w:rsidP="00F22582">
            <w:pPr>
              <w:spacing w:after="0" w:line="276" w:lineRule="auto"/>
            </w:pPr>
            <w:r w:rsidRPr="0FE1E630">
              <w:t xml:space="preserve">[ </w:t>
            </w:r>
            <w:r w:rsidR="00C64DBD">
              <w:t>X</w:t>
            </w:r>
            <w:r w:rsidRPr="0FE1E630">
              <w:t xml:space="preserve"> ] ARB Questionnaire</w:t>
            </w:r>
          </w:p>
        </w:tc>
      </w:tr>
      <w:tr w:rsidR="00F22582" w:rsidRPr="0045717A" w14:paraId="11E059B9" w14:textId="77777777" w:rsidTr="007F1F12">
        <w:tc>
          <w:tcPr>
            <w:tcW w:w="2082" w:type="dxa"/>
          </w:tcPr>
          <w:p w14:paraId="7ADB42E5" w14:textId="77777777" w:rsidR="00F22582" w:rsidRPr="00F22582" w:rsidRDefault="00F22582" w:rsidP="00F22582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Item ID</w:t>
            </w:r>
          </w:p>
        </w:tc>
        <w:tc>
          <w:tcPr>
            <w:tcW w:w="5203" w:type="dxa"/>
          </w:tcPr>
          <w:p w14:paraId="48A23537" w14:textId="77777777" w:rsidR="00F22582" w:rsidRPr="0FE1E630" w:rsidRDefault="00F22582" w:rsidP="00F22582">
            <w:pPr>
              <w:spacing w:after="0" w:line="276" w:lineRule="auto"/>
            </w:pPr>
          </w:p>
        </w:tc>
      </w:tr>
      <w:tr w:rsidR="00DB7EA8" w:rsidRPr="0045717A" w14:paraId="299CCA23" w14:textId="77777777" w:rsidTr="007F1F12">
        <w:tc>
          <w:tcPr>
            <w:tcW w:w="2082" w:type="dxa"/>
          </w:tcPr>
          <w:p w14:paraId="66DEC068" w14:textId="77777777" w:rsidR="00DB7EA8" w:rsidRPr="00F22582" w:rsidRDefault="00DB7EA8" w:rsidP="00DB7EA8">
            <w:pPr>
              <w:spacing w:after="0" w:line="240" w:lineRule="auto"/>
              <w:rPr>
                <w:rStyle w:val="Strong"/>
              </w:rPr>
            </w:pPr>
            <w:r w:rsidRPr="00F22582">
              <w:rPr>
                <w:rStyle w:val="Strong"/>
              </w:rPr>
              <w:t>Enterprise Architect</w:t>
            </w:r>
          </w:p>
        </w:tc>
        <w:tc>
          <w:tcPr>
            <w:tcW w:w="5203" w:type="dxa"/>
          </w:tcPr>
          <w:p w14:paraId="0A884A73" w14:textId="77777777" w:rsidR="00DB7EA8" w:rsidRPr="0FE1E630" w:rsidRDefault="00DB7EA8" w:rsidP="00DB7EA8">
            <w:pPr>
              <w:spacing w:after="0" w:line="276" w:lineRule="auto"/>
            </w:pPr>
            <w:r>
              <w:t>Michael Rogers</w:t>
            </w:r>
          </w:p>
        </w:tc>
      </w:tr>
    </w:tbl>
    <w:p w14:paraId="7F036891" w14:textId="77777777" w:rsidR="00F22582" w:rsidRDefault="00F22582" w:rsidP="003C775F">
      <w:pPr>
        <w:spacing w:after="0" w:line="276" w:lineRule="auto"/>
        <w:rPr>
          <w:b/>
          <w:bCs/>
          <w:sz w:val="28"/>
          <w:szCs w:val="28"/>
        </w:rPr>
      </w:pPr>
    </w:p>
    <w:p w14:paraId="40CF8A4C" w14:textId="77777777" w:rsidR="00F22582" w:rsidRDefault="00F22582" w:rsidP="03F0E6F6">
      <w:pPr>
        <w:spacing w:after="0" w:line="276" w:lineRule="auto"/>
        <w:rPr>
          <w:sz w:val="18"/>
          <w:szCs w:val="18"/>
        </w:rPr>
      </w:pPr>
      <w:r w:rsidRPr="03F0E6F6">
        <w:rPr>
          <w:sz w:val="20"/>
          <w:szCs w:val="20"/>
        </w:rPr>
        <w:t>GCPS Enterprise Architecture has completed the initial assessment of the application</w:t>
      </w:r>
      <w:r w:rsidR="00F8211D" w:rsidRPr="03F0E6F6">
        <w:rPr>
          <w:sz w:val="20"/>
          <w:szCs w:val="20"/>
        </w:rPr>
        <w:t xml:space="preserve"> above.</w:t>
      </w:r>
      <w:r w:rsidRPr="03F0E6F6">
        <w:rPr>
          <w:sz w:val="20"/>
          <w:szCs w:val="20"/>
        </w:rPr>
        <w:t xml:space="preserve"> Conclusions and recommendations are detailed below.</w:t>
      </w:r>
    </w:p>
    <w:p w14:paraId="46FD6A00" w14:textId="7DA4910F" w:rsidR="00B974F2" w:rsidRPr="002B5576" w:rsidRDefault="00B974F2" w:rsidP="0002019C">
      <w:pPr>
        <w:pStyle w:val="Heading1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7645"/>
      </w:tblGrid>
      <w:tr w:rsidR="006F18E1" w14:paraId="13CAF920" w14:textId="77777777" w:rsidTr="002B5576">
        <w:tc>
          <w:tcPr>
            <w:tcW w:w="3145" w:type="dxa"/>
          </w:tcPr>
          <w:p w14:paraId="1D7C05EC" w14:textId="2D5DDDAB" w:rsidR="006F18E1" w:rsidRDefault="002B5576" w:rsidP="0002019C">
            <w:pPr>
              <w:pStyle w:val="Heading1"/>
              <w:rPr>
                <w:sz w:val="20"/>
                <w:szCs w:val="20"/>
              </w:rPr>
            </w:pPr>
            <w:r w:rsidRPr="03F0E6F6">
              <w:t>Recommendation</w:t>
            </w:r>
          </w:p>
        </w:tc>
        <w:tc>
          <w:tcPr>
            <w:tcW w:w="7645" w:type="dxa"/>
          </w:tcPr>
          <w:p w14:paraId="39FC014F" w14:textId="2E228188" w:rsidR="006F18E1" w:rsidRDefault="002B5576" w:rsidP="0002019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[insert recommendation here]</w:t>
            </w:r>
          </w:p>
        </w:tc>
      </w:tr>
    </w:tbl>
    <w:p w14:paraId="40DDBD90" w14:textId="253BB436" w:rsidR="003C775F" w:rsidRDefault="003C775F" w:rsidP="0002019C">
      <w:pPr>
        <w:spacing w:after="0"/>
        <w:rPr>
          <w:sz w:val="20"/>
          <w:szCs w:val="20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45"/>
        <w:gridCol w:w="7645"/>
      </w:tblGrid>
      <w:tr w:rsidR="00CB630B" w14:paraId="5B380969" w14:textId="77777777" w:rsidTr="002B5576">
        <w:tc>
          <w:tcPr>
            <w:tcW w:w="3145" w:type="dxa"/>
          </w:tcPr>
          <w:p w14:paraId="0021B638" w14:textId="1B6C15B6" w:rsidR="00CB630B" w:rsidRPr="00CB630B" w:rsidRDefault="00CB630B" w:rsidP="0002019C">
            <w:pPr>
              <w:pStyle w:val="Heading2"/>
              <w:spacing w:before="0"/>
              <w:rPr>
                <w:sz w:val="20"/>
                <w:szCs w:val="20"/>
              </w:rPr>
            </w:pPr>
            <w:r w:rsidRPr="03F0E6F6">
              <w:rPr>
                <w:sz w:val="22"/>
                <w:szCs w:val="22"/>
              </w:rPr>
              <w:t>Summary</w:t>
            </w:r>
          </w:p>
        </w:tc>
        <w:tc>
          <w:tcPr>
            <w:tcW w:w="7645" w:type="dxa"/>
          </w:tcPr>
          <w:p w14:paraId="285836B8" w14:textId="55DBC20D" w:rsidR="00CB630B" w:rsidRDefault="00CB630B" w:rsidP="0002019C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[insert system summary here]</w:t>
            </w:r>
          </w:p>
        </w:tc>
      </w:tr>
    </w:tbl>
    <w:p w14:paraId="2323D409" w14:textId="77777777" w:rsidR="00CB630B" w:rsidRDefault="00CB630B" w:rsidP="0002019C">
      <w:pPr>
        <w:spacing w:after="0"/>
        <w:rPr>
          <w:sz w:val="18"/>
          <w:szCs w:val="18"/>
        </w:rPr>
      </w:pPr>
    </w:p>
    <w:p w14:paraId="3D1A0D8F" w14:textId="053BD705" w:rsidR="000538C2" w:rsidRDefault="003C775F" w:rsidP="00667713">
      <w:pPr>
        <w:pStyle w:val="Heading1"/>
        <w:jc w:val="center"/>
        <w:rPr>
          <w:sz w:val="22"/>
          <w:szCs w:val="22"/>
        </w:rPr>
      </w:pPr>
      <w:r w:rsidRPr="03F0E6F6">
        <w:rPr>
          <w:sz w:val="22"/>
          <w:szCs w:val="22"/>
        </w:rPr>
        <w:br w:type="column"/>
      </w:r>
      <w:r w:rsidRPr="03F0E6F6">
        <w:rPr>
          <w:sz w:val="22"/>
          <w:szCs w:val="22"/>
        </w:rPr>
        <w:lastRenderedPageBreak/>
        <w:t>Assessment Details</w:t>
      </w:r>
    </w:p>
    <w:p w14:paraId="2050AA18" w14:textId="77777777" w:rsidR="00667713" w:rsidRPr="00667713" w:rsidRDefault="00667713" w:rsidP="00667713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25"/>
        <w:gridCol w:w="6565"/>
      </w:tblGrid>
      <w:tr w:rsidR="00E40388" w14:paraId="1772F0F4" w14:textId="77777777" w:rsidTr="00ED1194">
        <w:tc>
          <w:tcPr>
            <w:tcW w:w="4225" w:type="dxa"/>
          </w:tcPr>
          <w:p w14:paraId="29FDC6FE" w14:textId="104D5964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Functionality &amp; Purpose</w:t>
            </w:r>
          </w:p>
        </w:tc>
        <w:tc>
          <w:tcPr>
            <w:tcW w:w="6565" w:type="dxa"/>
            <w:vAlign w:val="bottom"/>
          </w:tcPr>
          <w:p w14:paraId="07C7CF93" w14:textId="7FEBA10D" w:rsidR="00E40388" w:rsidRDefault="00E40388" w:rsidP="00E40388">
            <w:r>
              <w:rPr>
                <w:rFonts w:ascii="Aptos Narrow" w:hAnsi="Aptos Narrow"/>
                <w:color w:val="000000"/>
              </w:rPr>
              <w:t>[insert Functionality &amp; Purpose details here]</w:t>
            </w:r>
          </w:p>
        </w:tc>
      </w:tr>
      <w:tr w:rsidR="00E40388" w14:paraId="38EF814F" w14:textId="77777777" w:rsidTr="00ED1194">
        <w:tc>
          <w:tcPr>
            <w:tcW w:w="4225" w:type="dxa"/>
          </w:tcPr>
          <w:p w14:paraId="2F927D1C" w14:textId="5ACE4B23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User Capacity &amp; Usage</w:t>
            </w:r>
          </w:p>
        </w:tc>
        <w:tc>
          <w:tcPr>
            <w:tcW w:w="6565" w:type="dxa"/>
            <w:vAlign w:val="bottom"/>
          </w:tcPr>
          <w:p w14:paraId="21D6650E" w14:textId="0D8E79D2" w:rsidR="00E40388" w:rsidRDefault="00E40388" w:rsidP="00E40388">
            <w:r>
              <w:rPr>
                <w:rFonts w:ascii="Aptos Narrow" w:hAnsi="Aptos Narrow"/>
                <w:color w:val="000000"/>
              </w:rPr>
              <w:t>[insert User Capacity &amp; Usage details here]</w:t>
            </w:r>
          </w:p>
        </w:tc>
      </w:tr>
      <w:tr w:rsidR="00E40388" w14:paraId="6F8AD98C" w14:textId="77777777" w:rsidTr="00ED1194">
        <w:tc>
          <w:tcPr>
            <w:tcW w:w="4225" w:type="dxa"/>
          </w:tcPr>
          <w:p w14:paraId="57408884" w14:textId="662FC450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Criticality &amp; Current Solutions</w:t>
            </w:r>
          </w:p>
        </w:tc>
        <w:tc>
          <w:tcPr>
            <w:tcW w:w="6565" w:type="dxa"/>
            <w:vAlign w:val="bottom"/>
          </w:tcPr>
          <w:p w14:paraId="61C22178" w14:textId="2DE417C6" w:rsidR="00E40388" w:rsidRDefault="00E40388" w:rsidP="00E40388">
            <w:r>
              <w:rPr>
                <w:rFonts w:ascii="Aptos Narrow" w:hAnsi="Aptos Narrow"/>
                <w:color w:val="000000"/>
              </w:rPr>
              <w:t>[insert Criticality &amp; Current Solutions details here]</w:t>
            </w:r>
          </w:p>
        </w:tc>
      </w:tr>
      <w:tr w:rsidR="00E40388" w14:paraId="571BB2E7" w14:textId="77777777" w:rsidTr="00ED1194">
        <w:tc>
          <w:tcPr>
            <w:tcW w:w="4225" w:type="dxa"/>
          </w:tcPr>
          <w:p w14:paraId="3CC8D1B6" w14:textId="55CFAD51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Technical Architecture</w:t>
            </w:r>
          </w:p>
        </w:tc>
        <w:tc>
          <w:tcPr>
            <w:tcW w:w="6565" w:type="dxa"/>
            <w:vAlign w:val="bottom"/>
          </w:tcPr>
          <w:p w14:paraId="7F2204B6" w14:textId="2270E065" w:rsidR="00E40388" w:rsidRDefault="00E40388" w:rsidP="00E40388">
            <w:r>
              <w:rPr>
                <w:rFonts w:ascii="Aptos Narrow" w:hAnsi="Aptos Narrow"/>
                <w:color w:val="000000"/>
              </w:rPr>
              <w:t>[insert Technical Architecture details here]</w:t>
            </w:r>
          </w:p>
        </w:tc>
      </w:tr>
      <w:tr w:rsidR="00E40388" w14:paraId="565AEB20" w14:textId="77777777" w:rsidTr="00ED1194">
        <w:tc>
          <w:tcPr>
            <w:tcW w:w="4225" w:type="dxa"/>
          </w:tcPr>
          <w:p w14:paraId="5CAB1A43" w14:textId="2AAB458D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Hosting &amp; Infrastructure</w:t>
            </w:r>
          </w:p>
        </w:tc>
        <w:tc>
          <w:tcPr>
            <w:tcW w:w="6565" w:type="dxa"/>
            <w:vAlign w:val="bottom"/>
          </w:tcPr>
          <w:p w14:paraId="2B1B6E15" w14:textId="5F5D57E2" w:rsidR="00E40388" w:rsidRDefault="00E40388" w:rsidP="00E40388">
            <w:r>
              <w:rPr>
                <w:rFonts w:ascii="Aptos Narrow" w:hAnsi="Aptos Narrow"/>
                <w:color w:val="000000"/>
              </w:rPr>
              <w:t>[insert Hosting &amp; Infrastructure details here]</w:t>
            </w:r>
          </w:p>
        </w:tc>
      </w:tr>
      <w:tr w:rsidR="00E40388" w14:paraId="407E8B0A" w14:textId="77777777" w:rsidTr="00ED1194">
        <w:tc>
          <w:tcPr>
            <w:tcW w:w="4225" w:type="dxa"/>
          </w:tcPr>
          <w:p w14:paraId="78FB201C" w14:textId="67E93D28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Disaster Recovery &amp; Business Continuity</w:t>
            </w:r>
          </w:p>
        </w:tc>
        <w:tc>
          <w:tcPr>
            <w:tcW w:w="6565" w:type="dxa"/>
            <w:vAlign w:val="bottom"/>
          </w:tcPr>
          <w:p w14:paraId="550BCB2E" w14:textId="1B016719" w:rsidR="00E40388" w:rsidRDefault="00E40388" w:rsidP="00E40388">
            <w:r>
              <w:rPr>
                <w:rFonts w:ascii="Aptos Narrow" w:hAnsi="Aptos Narrow"/>
                <w:color w:val="000000"/>
              </w:rPr>
              <w:t>[insert Disaster Recovery &amp; Business Continuity details here]</w:t>
            </w:r>
          </w:p>
        </w:tc>
      </w:tr>
      <w:tr w:rsidR="00E40388" w14:paraId="539B3BDA" w14:textId="77777777" w:rsidTr="00ED1194">
        <w:tc>
          <w:tcPr>
            <w:tcW w:w="4225" w:type="dxa"/>
          </w:tcPr>
          <w:p w14:paraId="51A8C49D" w14:textId="327DF35E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Integrations</w:t>
            </w:r>
          </w:p>
        </w:tc>
        <w:tc>
          <w:tcPr>
            <w:tcW w:w="6565" w:type="dxa"/>
            <w:vAlign w:val="bottom"/>
          </w:tcPr>
          <w:p w14:paraId="528BADE6" w14:textId="1FDCF670" w:rsidR="00E40388" w:rsidRDefault="00E40388" w:rsidP="00E40388">
            <w:r>
              <w:rPr>
                <w:rFonts w:ascii="Aptos Narrow" w:hAnsi="Aptos Narrow"/>
                <w:color w:val="000000"/>
              </w:rPr>
              <w:t>[insert Integrations details here]</w:t>
            </w:r>
          </w:p>
        </w:tc>
      </w:tr>
      <w:tr w:rsidR="00E40388" w14:paraId="5F07F6D1" w14:textId="77777777" w:rsidTr="00ED1194">
        <w:tc>
          <w:tcPr>
            <w:tcW w:w="4225" w:type="dxa"/>
          </w:tcPr>
          <w:p w14:paraId="0553F83C" w14:textId="2C39D6F4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Security &amp; Authentication</w:t>
            </w:r>
          </w:p>
        </w:tc>
        <w:tc>
          <w:tcPr>
            <w:tcW w:w="6565" w:type="dxa"/>
            <w:vAlign w:val="bottom"/>
          </w:tcPr>
          <w:p w14:paraId="0166C7B4" w14:textId="7AE6DDAE" w:rsidR="00E40388" w:rsidRDefault="00E40388" w:rsidP="00E40388">
            <w:r>
              <w:rPr>
                <w:rFonts w:ascii="Aptos Narrow" w:hAnsi="Aptos Narrow"/>
                <w:color w:val="000000"/>
              </w:rPr>
              <w:t>[insert Security &amp; Authentication</w:t>
            </w:r>
          </w:p>
        </w:tc>
      </w:tr>
      <w:tr w:rsidR="00E40388" w14:paraId="727FEC4F" w14:textId="77777777" w:rsidTr="00ED1194">
        <w:tc>
          <w:tcPr>
            <w:tcW w:w="4225" w:type="dxa"/>
          </w:tcPr>
          <w:p w14:paraId="4F949322" w14:textId="5AA2C197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Data Management</w:t>
            </w:r>
          </w:p>
        </w:tc>
        <w:tc>
          <w:tcPr>
            <w:tcW w:w="6565" w:type="dxa"/>
            <w:vAlign w:val="bottom"/>
          </w:tcPr>
          <w:p w14:paraId="11DD512D" w14:textId="05D368DB" w:rsidR="00E40388" w:rsidRDefault="00E40388" w:rsidP="00E40388">
            <w:r>
              <w:rPr>
                <w:rFonts w:ascii="Aptos Narrow" w:hAnsi="Aptos Narrow"/>
                <w:color w:val="000000"/>
              </w:rPr>
              <w:t>[insert Data Management details here]</w:t>
            </w:r>
          </w:p>
        </w:tc>
      </w:tr>
      <w:tr w:rsidR="00E40388" w14:paraId="565891F6" w14:textId="77777777" w:rsidTr="00ED1194">
        <w:tc>
          <w:tcPr>
            <w:tcW w:w="4225" w:type="dxa"/>
          </w:tcPr>
          <w:p w14:paraId="30997F0C" w14:textId="2562A12D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Performance &amp; Scalability</w:t>
            </w:r>
          </w:p>
        </w:tc>
        <w:tc>
          <w:tcPr>
            <w:tcW w:w="6565" w:type="dxa"/>
            <w:vAlign w:val="bottom"/>
          </w:tcPr>
          <w:p w14:paraId="0BABBC04" w14:textId="1A6A4ACA" w:rsidR="00E40388" w:rsidRDefault="00E40388" w:rsidP="00E40388">
            <w:r>
              <w:rPr>
                <w:rFonts w:ascii="Aptos Narrow" w:hAnsi="Aptos Narrow"/>
                <w:color w:val="000000"/>
              </w:rPr>
              <w:t>[insert Performance &amp; Scalability details here]</w:t>
            </w:r>
          </w:p>
        </w:tc>
      </w:tr>
      <w:tr w:rsidR="00E40388" w14:paraId="3ED30564" w14:textId="77777777" w:rsidTr="00ED1194">
        <w:tc>
          <w:tcPr>
            <w:tcW w:w="4225" w:type="dxa"/>
          </w:tcPr>
          <w:p w14:paraId="1EE4602A" w14:textId="518F406D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SLA</w:t>
            </w:r>
          </w:p>
        </w:tc>
        <w:tc>
          <w:tcPr>
            <w:tcW w:w="6565" w:type="dxa"/>
            <w:vAlign w:val="bottom"/>
          </w:tcPr>
          <w:p w14:paraId="3A49DDE9" w14:textId="7AC3E7D1" w:rsidR="00E40388" w:rsidRDefault="00E40388" w:rsidP="00E40388">
            <w:r>
              <w:rPr>
                <w:rFonts w:ascii="Aptos Narrow" w:hAnsi="Aptos Narrow"/>
                <w:color w:val="000000"/>
              </w:rPr>
              <w:t>[insert SLA details here]</w:t>
            </w:r>
          </w:p>
        </w:tc>
      </w:tr>
      <w:tr w:rsidR="00E40388" w14:paraId="7BD7891F" w14:textId="77777777" w:rsidTr="00ED1194">
        <w:tc>
          <w:tcPr>
            <w:tcW w:w="4225" w:type="dxa"/>
          </w:tcPr>
          <w:p w14:paraId="4082ADB0" w14:textId="1EF06A98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Monitoring &amp; Reporting</w:t>
            </w:r>
          </w:p>
        </w:tc>
        <w:tc>
          <w:tcPr>
            <w:tcW w:w="6565" w:type="dxa"/>
            <w:vAlign w:val="bottom"/>
          </w:tcPr>
          <w:p w14:paraId="704E030A" w14:textId="48A14538" w:rsidR="00E40388" w:rsidRDefault="00E40388" w:rsidP="00E40388">
            <w:r>
              <w:rPr>
                <w:rFonts w:ascii="Aptos Narrow" w:hAnsi="Aptos Narrow"/>
                <w:color w:val="000000"/>
              </w:rPr>
              <w:t>[insert Monitoring &amp; Reporting details here]</w:t>
            </w:r>
          </w:p>
        </w:tc>
      </w:tr>
      <w:tr w:rsidR="00E40388" w14:paraId="2E11E88C" w14:textId="77777777" w:rsidTr="00ED1194">
        <w:tc>
          <w:tcPr>
            <w:tcW w:w="4225" w:type="dxa"/>
          </w:tcPr>
          <w:p w14:paraId="16B45915" w14:textId="4717F6D5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Exit Strategy</w:t>
            </w:r>
          </w:p>
        </w:tc>
        <w:tc>
          <w:tcPr>
            <w:tcW w:w="6565" w:type="dxa"/>
            <w:vAlign w:val="bottom"/>
          </w:tcPr>
          <w:p w14:paraId="1FCA46FC" w14:textId="6DE95EC4" w:rsidR="00E40388" w:rsidRDefault="00E40388" w:rsidP="00E40388">
            <w:r>
              <w:rPr>
                <w:rFonts w:ascii="Aptos Narrow" w:hAnsi="Aptos Narrow"/>
                <w:color w:val="000000"/>
              </w:rPr>
              <w:t>[insert Exit Strategy details here]</w:t>
            </w:r>
          </w:p>
        </w:tc>
      </w:tr>
      <w:tr w:rsidR="00E40388" w14:paraId="5E681E3F" w14:textId="77777777" w:rsidTr="00ED1194">
        <w:tc>
          <w:tcPr>
            <w:tcW w:w="4225" w:type="dxa"/>
          </w:tcPr>
          <w:p w14:paraId="001302C7" w14:textId="7DE29176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Compliance</w:t>
            </w:r>
          </w:p>
        </w:tc>
        <w:tc>
          <w:tcPr>
            <w:tcW w:w="6565" w:type="dxa"/>
            <w:vAlign w:val="bottom"/>
          </w:tcPr>
          <w:p w14:paraId="745E3D71" w14:textId="2CE574D9" w:rsidR="00E40388" w:rsidRDefault="00E40388" w:rsidP="00E40388">
            <w:r>
              <w:rPr>
                <w:rFonts w:ascii="Aptos Narrow" w:hAnsi="Aptos Narrow"/>
                <w:color w:val="000000"/>
              </w:rPr>
              <w:t>[insert Compliance details here]</w:t>
            </w:r>
          </w:p>
        </w:tc>
      </w:tr>
      <w:tr w:rsidR="00E40388" w14:paraId="66EA3F15" w14:textId="77777777" w:rsidTr="00ED1194">
        <w:tc>
          <w:tcPr>
            <w:tcW w:w="4225" w:type="dxa"/>
          </w:tcPr>
          <w:p w14:paraId="5B5D4AA6" w14:textId="15C2A610" w:rsidR="00E40388" w:rsidRPr="000538C2" w:rsidRDefault="00E40388" w:rsidP="00E40388">
            <w:pPr>
              <w:rPr>
                <w:b/>
                <w:bCs/>
              </w:rPr>
            </w:pPr>
            <w:r w:rsidRPr="000538C2">
              <w:rPr>
                <w:b/>
                <w:bCs/>
              </w:rPr>
              <w:t>Support &amp; Maintenance</w:t>
            </w:r>
          </w:p>
        </w:tc>
        <w:tc>
          <w:tcPr>
            <w:tcW w:w="6565" w:type="dxa"/>
            <w:vAlign w:val="bottom"/>
          </w:tcPr>
          <w:p w14:paraId="2505B47F" w14:textId="79C0752E" w:rsidR="00E40388" w:rsidRDefault="00E40388" w:rsidP="00E40388">
            <w:r>
              <w:rPr>
                <w:rFonts w:ascii="Aptos Narrow" w:hAnsi="Aptos Narrow"/>
                <w:color w:val="000000"/>
              </w:rPr>
              <w:t>[insert Support &amp; Maintenance details here]</w:t>
            </w:r>
          </w:p>
        </w:tc>
      </w:tr>
    </w:tbl>
    <w:p w14:paraId="2BE43542" w14:textId="77777777" w:rsidR="7327C12A" w:rsidRDefault="7327C12A" w:rsidP="7327C12A"/>
    <w:sectPr w:rsidR="7327C12A" w:rsidSect="008B346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B140B" w14:textId="77777777" w:rsidR="00E67839" w:rsidRDefault="00E67839" w:rsidP="00BD6E52">
      <w:pPr>
        <w:spacing w:after="0" w:line="240" w:lineRule="auto"/>
      </w:pPr>
      <w:r>
        <w:separator/>
      </w:r>
    </w:p>
    <w:p w14:paraId="0A3CBDEB" w14:textId="77777777" w:rsidR="00E67839" w:rsidRDefault="00E67839"/>
  </w:endnote>
  <w:endnote w:type="continuationSeparator" w:id="0">
    <w:p w14:paraId="7F0EA088" w14:textId="77777777" w:rsidR="00E67839" w:rsidRDefault="00E67839" w:rsidP="00BD6E52">
      <w:pPr>
        <w:spacing w:after="0" w:line="240" w:lineRule="auto"/>
      </w:pPr>
      <w:r>
        <w:continuationSeparator/>
      </w:r>
    </w:p>
    <w:p w14:paraId="6F317EC2" w14:textId="77777777" w:rsidR="00E67839" w:rsidRDefault="00E678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532294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234E89" w14:textId="77777777" w:rsidR="00F22582" w:rsidRDefault="00F22582">
            <w:pPr>
              <w:pStyle w:val="Footer"/>
              <w:jc w:val="right"/>
            </w:pPr>
          </w:p>
          <w:p w14:paraId="58889A29" w14:textId="77777777" w:rsidR="00F22582" w:rsidRDefault="00F22582" w:rsidP="00F22582">
            <w:pPr>
              <w:pStyle w:val="Footer"/>
              <w:jc w:val="center"/>
            </w:pPr>
            <w:r>
              <w:rPr>
                <w:noProof/>
                <w14:ligatures w14:val="none"/>
              </w:rPr>
              <w:drawing>
                <wp:inline distT="0" distB="0" distL="0" distR="0" wp14:anchorId="27927985" wp14:editId="394CBE5B">
                  <wp:extent cx="2451498" cy="457200"/>
                  <wp:effectExtent l="0" t="0" r="6350" b="0"/>
                  <wp:docPr id="694780116" name="Picture 2" descr="A white rectangular sign with re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681914" name="Picture 2" descr="A white rectangular sign with red text&#10;&#10;Description automatically generated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293" cy="46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F002C" w14:textId="6DD086FE" w:rsidR="00051B4D" w:rsidRDefault="0A69A2CB" w:rsidP="00DB7EA8">
            <w:pPr>
              <w:pStyle w:val="Footer"/>
            </w:pPr>
            <w:hyperlink r:id="rId2">
              <w:r w:rsidRPr="0A69A2CB">
                <w:rPr>
                  <w:rStyle w:val="Hyperlink"/>
                </w:rPr>
                <w:t>michael.rogers@gcpsk12.org</w:t>
              </w:r>
            </w:hyperlink>
            <w:r w:rsidR="00DB7EA8">
              <w:tab/>
            </w:r>
            <w:r>
              <w:t xml:space="preserve">                                        </w:t>
            </w:r>
            <w:r w:rsidR="00DB7EA8">
              <w:fldChar w:fldCharType="begin"/>
            </w:r>
            <w:r w:rsidR="00DB7EA8">
              <w:instrText xml:space="preserve"> DATE \@ "MMMM d, yyyy" </w:instrText>
            </w:r>
            <w:r w:rsidR="00DB7EA8">
              <w:fldChar w:fldCharType="separate"/>
            </w:r>
            <w:r w:rsidR="00882AD7">
              <w:rPr>
                <w:noProof/>
              </w:rPr>
              <w:t>March 13, 2026</w:t>
            </w:r>
            <w:r w:rsidR="00DB7EA8">
              <w:fldChar w:fldCharType="end"/>
            </w:r>
            <w:r>
              <w:t xml:space="preserve">                                        Page </w:t>
            </w:r>
            <w:r w:rsidR="00DB7EA8" w:rsidRPr="0A69A2CB">
              <w:rPr>
                <w:b/>
                <w:bCs/>
              </w:rPr>
              <w:fldChar w:fldCharType="begin"/>
            </w:r>
            <w:r w:rsidR="00DB7EA8" w:rsidRPr="0A69A2CB">
              <w:rPr>
                <w:b/>
                <w:bCs/>
              </w:rPr>
              <w:instrText xml:space="preserve"> PAGE </w:instrText>
            </w:r>
            <w:r w:rsidR="00DB7EA8" w:rsidRPr="0A69A2CB">
              <w:rPr>
                <w:b/>
                <w:bCs/>
              </w:rPr>
              <w:fldChar w:fldCharType="separate"/>
            </w:r>
            <w:r w:rsidRPr="0A69A2CB">
              <w:rPr>
                <w:b/>
                <w:bCs/>
              </w:rPr>
              <w:t>1</w:t>
            </w:r>
            <w:r w:rsidR="00DB7EA8" w:rsidRPr="0A69A2CB">
              <w:rPr>
                <w:b/>
                <w:bCs/>
              </w:rPr>
              <w:fldChar w:fldCharType="end"/>
            </w:r>
            <w:r>
              <w:t xml:space="preserve"> of </w:t>
            </w:r>
            <w:r w:rsidR="00DB7EA8" w:rsidRPr="0A69A2CB">
              <w:rPr>
                <w:b/>
                <w:bCs/>
              </w:rPr>
              <w:fldChar w:fldCharType="begin"/>
            </w:r>
            <w:r w:rsidR="00DB7EA8" w:rsidRPr="0A69A2CB">
              <w:rPr>
                <w:b/>
                <w:bCs/>
              </w:rPr>
              <w:instrText xml:space="preserve"> NUMPAGES  </w:instrText>
            </w:r>
            <w:r w:rsidR="00DB7EA8" w:rsidRPr="0A69A2CB">
              <w:rPr>
                <w:b/>
                <w:bCs/>
              </w:rPr>
              <w:fldChar w:fldCharType="separate"/>
            </w:r>
            <w:r w:rsidRPr="0A69A2CB">
              <w:rPr>
                <w:b/>
                <w:bCs/>
              </w:rPr>
              <w:t>1</w:t>
            </w:r>
            <w:r w:rsidR="00DB7EA8" w:rsidRPr="0A69A2CB"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F08B" w14:textId="77777777" w:rsidR="00E67839" w:rsidRDefault="00E67839" w:rsidP="00BD6E52">
      <w:pPr>
        <w:spacing w:after="0" w:line="240" w:lineRule="auto"/>
      </w:pPr>
      <w:r>
        <w:separator/>
      </w:r>
    </w:p>
    <w:p w14:paraId="054A0B25" w14:textId="77777777" w:rsidR="00E67839" w:rsidRDefault="00E67839"/>
  </w:footnote>
  <w:footnote w:type="continuationSeparator" w:id="0">
    <w:p w14:paraId="2EA1D6E3" w14:textId="77777777" w:rsidR="00E67839" w:rsidRDefault="00E67839" w:rsidP="00BD6E52">
      <w:pPr>
        <w:spacing w:after="0" w:line="240" w:lineRule="auto"/>
      </w:pPr>
      <w:r>
        <w:continuationSeparator/>
      </w:r>
    </w:p>
    <w:p w14:paraId="11BD866E" w14:textId="77777777" w:rsidR="00E67839" w:rsidRDefault="00E678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D57028A" w14:paraId="7FD360C2" w14:textId="77777777" w:rsidTr="7D57028A">
      <w:trPr>
        <w:trHeight w:val="300"/>
      </w:trPr>
      <w:tc>
        <w:tcPr>
          <w:tcW w:w="3600" w:type="dxa"/>
        </w:tcPr>
        <w:p w14:paraId="382A4FE3" w14:textId="77777777" w:rsidR="7D57028A" w:rsidRDefault="00F22582" w:rsidP="7D57028A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E67590B" wp14:editId="7DCFCA57">
                <wp:extent cx="1676796" cy="1231271"/>
                <wp:effectExtent l="0" t="0" r="0" b="635"/>
                <wp:docPr id="383902414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737960" name="Picture 1" descr="A logo for a company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9294" cy="1269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0" w:type="dxa"/>
        </w:tcPr>
        <w:p w14:paraId="4A4778E0" w14:textId="77777777" w:rsidR="7D57028A" w:rsidRDefault="7D57028A" w:rsidP="7D57028A">
          <w:pPr>
            <w:pStyle w:val="Header"/>
            <w:jc w:val="center"/>
          </w:pPr>
        </w:p>
      </w:tc>
      <w:tc>
        <w:tcPr>
          <w:tcW w:w="3600" w:type="dxa"/>
        </w:tcPr>
        <w:p w14:paraId="32F5192B" w14:textId="77777777" w:rsidR="7D57028A" w:rsidRDefault="7D57028A" w:rsidP="7D57028A">
          <w:pPr>
            <w:pStyle w:val="Header"/>
            <w:ind w:right="-115"/>
            <w:jc w:val="right"/>
          </w:pPr>
        </w:p>
      </w:tc>
    </w:tr>
  </w:tbl>
  <w:p w14:paraId="6B33E005" w14:textId="77777777" w:rsidR="7D57028A" w:rsidRDefault="7D57028A" w:rsidP="7D57028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B2CEA"/>
    <w:multiLevelType w:val="hybridMultilevel"/>
    <w:tmpl w:val="AE8E2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104C2"/>
    <w:multiLevelType w:val="hybridMultilevel"/>
    <w:tmpl w:val="108C4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318232">
    <w:abstractNumId w:val="1"/>
  </w:num>
  <w:num w:numId="2" w16cid:durableId="19419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45"/>
    <w:rsid w:val="000021C7"/>
    <w:rsid w:val="0000721D"/>
    <w:rsid w:val="00013BFD"/>
    <w:rsid w:val="000173A3"/>
    <w:rsid w:val="0002019C"/>
    <w:rsid w:val="00023229"/>
    <w:rsid w:val="00025523"/>
    <w:rsid w:val="000265CF"/>
    <w:rsid w:val="00026C07"/>
    <w:rsid w:val="00040CC8"/>
    <w:rsid w:val="0004296B"/>
    <w:rsid w:val="00044D88"/>
    <w:rsid w:val="00051B4D"/>
    <w:rsid w:val="00052419"/>
    <w:rsid w:val="00052C45"/>
    <w:rsid w:val="000538C2"/>
    <w:rsid w:val="00054331"/>
    <w:rsid w:val="00055ABF"/>
    <w:rsid w:val="00066C54"/>
    <w:rsid w:val="00067AB3"/>
    <w:rsid w:val="00070902"/>
    <w:rsid w:val="00087340"/>
    <w:rsid w:val="000873A5"/>
    <w:rsid w:val="000A7214"/>
    <w:rsid w:val="000B7103"/>
    <w:rsid w:val="000B7D24"/>
    <w:rsid w:val="000C0F5C"/>
    <w:rsid w:val="000C1397"/>
    <w:rsid w:val="000C16F8"/>
    <w:rsid w:val="000C217E"/>
    <w:rsid w:val="000D6E90"/>
    <w:rsid w:val="000E5C2B"/>
    <w:rsid w:val="000F0A52"/>
    <w:rsid w:val="00102E62"/>
    <w:rsid w:val="001169D8"/>
    <w:rsid w:val="00126572"/>
    <w:rsid w:val="001277D8"/>
    <w:rsid w:val="00127F3A"/>
    <w:rsid w:val="00147189"/>
    <w:rsid w:val="00151A9C"/>
    <w:rsid w:val="0015544D"/>
    <w:rsid w:val="001603E9"/>
    <w:rsid w:val="00175176"/>
    <w:rsid w:val="00182D59"/>
    <w:rsid w:val="001849B1"/>
    <w:rsid w:val="0018613C"/>
    <w:rsid w:val="001A06FF"/>
    <w:rsid w:val="001A3F27"/>
    <w:rsid w:val="001A5DCE"/>
    <w:rsid w:val="001B6A7C"/>
    <w:rsid w:val="001C6639"/>
    <w:rsid w:val="001D2C68"/>
    <w:rsid w:val="001E2381"/>
    <w:rsid w:val="001E4A77"/>
    <w:rsid w:val="00201554"/>
    <w:rsid w:val="00202074"/>
    <w:rsid w:val="0020459D"/>
    <w:rsid w:val="0021178A"/>
    <w:rsid w:val="00215724"/>
    <w:rsid w:val="0022577F"/>
    <w:rsid w:val="00236A64"/>
    <w:rsid w:val="00237BA0"/>
    <w:rsid w:val="00250452"/>
    <w:rsid w:val="00250EFE"/>
    <w:rsid w:val="00251F05"/>
    <w:rsid w:val="00273CE9"/>
    <w:rsid w:val="00281F7A"/>
    <w:rsid w:val="002832B8"/>
    <w:rsid w:val="002875B0"/>
    <w:rsid w:val="00287F74"/>
    <w:rsid w:val="002B5576"/>
    <w:rsid w:val="002B63FE"/>
    <w:rsid w:val="002E6662"/>
    <w:rsid w:val="002F17AF"/>
    <w:rsid w:val="002F6FBF"/>
    <w:rsid w:val="0030081A"/>
    <w:rsid w:val="00300C78"/>
    <w:rsid w:val="00310A0B"/>
    <w:rsid w:val="0031536A"/>
    <w:rsid w:val="0032622F"/>
    <w:rsid w:val="00327443"/>
    <w:rsid w:val="0033185E"/>
    <w:rsid w:val="00361142"/>
    <w:rsid w:val="00362722"/>
    <w:rsid w:val="00375842"/>
    <w:rsid w:val="00382FB2"/>
    <w:rsid w:val="003852BA"/>
    <w:rsid w:val="003856C8"/>
    <w:rsid w:val="00387AE6"/>
    <w:rsid w:val="0039318A"/>
    <w:rsid w:val="00396D2E"/>
    <w:rsid w:val="00397149"/>
    <w:rsid w:val="003A728C"/>
    <w:rsid w:val="003B4D3F"/>
    <w:rsid w:val="003C18F8"/>
    <w:rsid w:val="003C775F"/>
    <w:rsid w:val="003C7909"/>
    <w:rsid w:val="003D3160"/>
    <w:rsid w:val="003D3890"/>
    <w:rsid w:val="003D714D"/>
    <w:rsid w:val="003E5335"/>
    <w:rsid w:val="00410A16"/>
    <w:rsid w:val="00426BE2"/>
    <w:rsid w:val="00435848"/>
    <w:rsid w:val="00440123"/>
    <w:rsid w:val="00443353"/>
    <w:rsid w:val="00445962"/>
    <w:rsid w:val="00447D70"/>
    <w:rsid w:val="0045717A"/>
    <w:rsid w:val="00467173"/>
    <w:rsid w:val="0047434B"/>
    <w:rsid w:val="00475DAA"/>
    <w:rsid w:val="004772D3"/>
    <w:rsid w:val="00480D2E"/>
    <w:rsid w:val="0049182E"/>
    <w:rsid w:val="004B503F"/>
    <w:rsid w:val="004F12C3"/>
    <w:rsid w:val="00506092"/>
    <w:rsid w:val="00517A57"/>
    <w:rsid w:val="00523903"/>
    <w:rsid w:val="00526675"/>
    <w:rsid w:val="00531236"/>
    <w:rsid w:val="005573CB"/>
    <w:rsid w:val="00561FC6"/>
    <w:rsid w:val="00564565"/>
    <w:rsid w:val="00574148"/>
    <w:rsid w:val="00580B6C"/>
    <w:rsid w:val="00587052"/>
    <w:rsid w:val="00587B49"/>
    <w:rsid w:val="005961C7"/>
    <w:rsid w:val="005B4D8F"/>
    <w:rsid w:val="005B643E"/>
    <w:rsid w:val="005D4D8E"/>
    <w:rsid w:val="005D63BC"/>
    <w:rsid w:val="005F323E"/>
    <w:rsid w:val="005F3D86"/>
    <w:rsid w:val="005F665F"/>
    <w:rsid w:val="005F71BC"/>
    <w:rsid w:val="00621257"/>
    <w:rsid w:val="00632006"/>
    <w:rsid w:val="006377A4"/>
    <w:rsid w:val="00643C2E"/>
    <w:rsid w:val="0066142D"/>
    <w:rsid w:val="00662CDC"/>
    <w:rsid w:val="00667713"/>
    <w:rsid w:val="00670A71"/>
    <w:rsid w:val="0067336B"/>
    <w:rsid w:val="006734D1"/>
    <w:rsid w:val="006770B4"/>
    <w:rsid w:val="00677161"/>
    <w:rsid w:val="00681CB0"/>
    <w:rsid w:val="00682D7B"/>
    <w:rsid w:val="0068542D"/>
    <w:rsid w:val="006A7DAC"/>
    <w:rsid w:val="006B5DD2"/>
    <w:rsid w:val="006C383C"/>
    <w:rsid w:val="006E6EBD"/>
    <w:rsid w:val="006E748C"/>
    <w:rsid w:val="006F18E1"/>
    <w:rsid w:val="00700B9E"/>
    <w:rsid w:val="00706EAB"/>
    <w:rsid w:val="0071649E"/>
    <w:rsid w:val="0072787F"/>
    <w:rsid w:val="007315B7"/>
    <w:rsid w:val="00747A9F"/>
    <w:rsid w:val="00751F9A"/>
    <w:rsid w:val="0077199C"/>
    <w:rsid w:val="0078114A"/>
    <w:rsid w:val="007928EE"/>
    <w:rsid w:val="00797328"/>
    <w:rsid w:val="007978A8"/>
    <w:rsid w:val="007A0278"/>
    <w:rsid w:val="007B74A8"/>
    <w:rsid w:val="007C3DFE"/>
    <w:rsid w:val="007C5E9F"/>
    <w:rsid w:val="007C6B87"/>
    <w:rsid w:val="007D287E"/>
    <w:rsid w:val="007D78A4"/>
    <w:rsid w:val="007E1E95"/>
    <w:rsid w:val="007F1F12"/>
    <w:rsid w:val="0082065D"/>
    <w:rsid w:val="00834B42"/>
    <w:rsid w:val="00834FF7"/>
    <w:rsid w:val="00842E28"/>
    <w:rsid w:val="00861F45"/>
    <w:rsid w:val="008659F1"/>
    <w:rsid w:val="00872BAF"/>
    <w:rsid w:val="00874E8F"/>
    <w:rsid w:val="008756E1"/>
    <w:rsid w:val="00882649"/>
    <w:rsid w:val="00882AD7"/>
    <w:rsid w:val="0088459F"/>
    <w:rsid w:val="00890DC5"/>
    <w:rsid w:val="00891660"/>
    <w:rsid w:val="008A10BF"/>
    <w:rsid w:val="008A4BD1"/>
    <w:rsid w:val="008B3468"/>
    <w:rsid w:val="008D37E4"/>
    <w:rsid w:val="008E6C56"/>
    <w:rsid w:val="008E755B"/>
    <w:rsid w:val="00902B1F"/>
    <w:rsid w:val="0091597A"/>
    <w:rsid w:val="0092425A"/>
    <w:rsid w:val="009314A8"/>
    <w:rsid w:val="00953858"/>
    <w:rsid w:val="00957F2F"/>
    <w:rsid w:val="009601B2"/>
    <w:rsid w:val="00961C75"/>
    <w:rsid w:val="0096233C"/>
    <w:rsid w:val="0096315D"/>
    <w:rsid w:val="00963581"/>
    <w:rsid w:val="0096772B"/>
    <w:rsid w:val="00973B2B"/>
    <w:rsid w:val="0097496B"/>
    <w:rsid w:val="00992101"/>
    <w:rsid w:val="00992136"/>
    <w:rsid w:val="009A5EFC"/>
    <w:rsid w:val="009A686F"/>
    <w:rsid w:val="009B656C"/>
    <w:rsid w:val="009B7E0D"/>
    <w:rsid w:val="009E3EAC"/>
    <w:rsid w:val="009E49D0"/>
    <w:rsid w:val="009F4FB0"/>
    <w:rsid w:val="00A24052"/>
    <w:rsid w:val="00A30EBA"/>
    <w:rsid w:val="00A32D23"/>
    <w:rsid w:val="00A36D9E"/>
    <w:rsid w:val="00A40387"/>
    <w:rsid w:val="00A67FDF"/>
    <w:rsid w:val="00A73D7A"/>
    <w:rsid w:val="00A73F1A"/>
    <w:rsid w:val="00A805B7"/>
    <w:rsid w:val="00A86822"/>
    <w:rsid w:val="00A9011D"/>
    <w:rsid w:val="00A968F7"/>
    <w:rsid w:val="00AA0114"/>
    <w:rsid w:val="00AA78C0"/>
    <w:rsid w:val="00AB109E"/>
    <w:rsid w:val="00AB6A24"/>
    <w:rsid w:val="00AC10ED"/>
    <w:rsid w:val="00AE3259"/>
    <w:rsid w:val="00B02A69"/>
    <w:rsid w:val="00B03CD4"/>
    <w:rsid w:val="00B06DB1"/>
    <w:rsid w:val="00B11DEB"/>
    <w:rsid w:val="00B16403"/>
    <w:rsid w:val="00B2695C"/>
    <w:rsid w:val="00B35F16"/>
    <w:rsid w:val="00B40884"/>
    <w:rsid w:val="00B46D9B"/>
    <w:rsid w:val="00B77DA8"/>
    <w:rsid w:val="00B83468"/>
    <w:rsid w:val="00B974F2"/>
    <w:rsid w:val="00BC3475"/>
    <w:rsid w:val="00BC56E5"/>
    <w:rsid w:val="00BD387D"/>
    <w:rsid w:val="00BD6E52"/>
    <w:rsid w:val="00BE45AB"/>
    <w:rsid w:val="00BE798B"/>
    <w:rsid w:val="00BF0F09"/>
    <w:rsid w:val="00BF3C75"/>
    <w:rsid w:val="00BF62C5"/>
    <w:rsid w:val="00BF6AC2"/>
    <w:rsid w:val="00C01293"/>
    <w:rsid w:val="00C04747"/>
    <w:rsid w:val="00C05269"/>
    <w:rsid w:val="00C11A5B"/>
    <w:rsid w:val="00C13ABD"/>
    <w:rsid w:val="00C21C5F"/>
    <w:rsid w:val="00C2322C"/>
    <w:rsid w:val="00C276FD"/>
    <w:rsid w:val="00C36FFC"/>
    <w:rsid w:val="00C532D0"/>
    <w:rsid w:val="00C63300"/>
    <w:rsid w:val="00C64DBD"/>
    <w:rsid w:val="00C840E6"/>
    <w:rsid w:val="00CA2649"/>
    <w:rsid w:val="00CA5A11"/>
    <w:rsid w:val="00CA70FE"/>
    <w:rsid w:val="00CB630B"/>
    <w:rsid w:val="00CC5C3C"/>
    <w:rsid w:val="00CD4AD4"/>
    <w:rsid w:val="00CE1B5C"/>
    <w:rsid w:val="00CE6436"/>
    <w:rsid w:val="00CE7AA1"/>
    <w:rsid w:val="00CF084C"/>
    <w:rsid w:val="00D15A07"/>
    <w:rsid w:val="00D17651"/>
    <w:rsid w:val="00D24770"/>
    <w:rsid w:val="00D32917"/>
    <w:rsid w:val="00D35FD2"/>
    <w:rsid w:val="00D41FCA"/>
    <w:rsid w:val="00D52246"/>
    <w:rsid w:val="00D5318E"/>
    <w:rsid w:val="00D56BED"/>
    <w:rsid w:val="00D60C86"/>
    <w:rsid w:val="00D67231"/>
    <w:rsid w:val="00D71DCE"/>
    <w:rsid w:val="00D82FE6"/>
    <w:rsid w:val="00D84731"/>
    <w:rsid w:val="00D8507F"/>
    <w:rsid w:val="00D86877"/>
    <w:rsid w:val="00D87B84"/>
    <w:rsid w:val="00D9602A"/>
    <w:rsid w:val="00D96B53"/>
    <w:rsid w:val="00DA1E22"/>
    <w:rsid w:val="00DB0086"/>
    <w:rsid w:val="00DB7EA8"/>
    <w:rsid w:val="00DC21FE"/>
    <w:rsid w:val="00DC2850"/>
    <w:rsid w:val="00DE29DA"/>
    <w:rsid w:val="00DE3BBA"/>
    <w:rsid w:val="00DE3D54"/>
    <w:rsid w:val="00DE50F0"/>
    <w:rsid w:val="00DF0A25"/>
    <w:rsid w:val="00E15583"/>
    <w:rsid w:val="00E24807"/>
    <w:rsid w:val="00E26C67"/>
    <w:rsid w:val="00E32A60"/>
    <w:rsid w:val="00E33C46"/>
    <w:rsid w:val="00E35D60"/>
    <w:rsid w:val="00E40388"/>
    <w:rsid w:val="00E408EF"/>
    <w:rsid w:val="00E465FA"/>
    <w:rsid w:val="00E470A3"/>
    <w:rsid w:val="00E645E6"/>
    <w:rsid w:val="00E67839"/>
    <w:rsid w:val="00E83E00"/>
    <w:rsid w:val="00E84DAD"/>
    <w:rsid w:val="00E9275F"/>
    <w:rsid w:val="00EA7ABB"/>
    <w:rsid w:val="00EB0CB0"/>
    <w:rsid w:val="00EC06A4"/>
    <w:rsid w:val="00ED1194"/>
    <w:rsid w:val="00ED313F"/>
    <w:rsid w:val="00EE6991"/>
    <w:rsid w:val="00EF07ED"/>
    <w:rsid w:val="00F01939"/>
    <w:rsid w:val="00F05000"/>
    <w:rsid w:val="00F115CE"/>
    <w:rsid w:val="00F22582"/>
    <w:rsid w:val="00F23EAA"/>
    <w:rsid w:val="00F32C17"/>
    <w:rsid w:val="00F37262"/>
    <w:rsid w:val="00F44074"/>
    <w:rsid w:val="00F4739F"/>
    <w:rsid w:val="00F520FE"/>
    <w:rsid w:val="00F578D0"/>
    <w:rsid w:val="00F63462"/>
    <w:rsid w:val="00F66201"/>
    <w:rsid w:val="00F66345"/>
    <w:rsid w:val="00F80D73"/>
    <w:rsid w:val="00F8211D"/>
    <w:rsid w:val="00F8499C"/>
    <w:rsid w:val="00F92C7A"/>
    <w:rsid w:val="00F966D1"/>
    <w:rsid w:val="00FA06FB"/>
    <w:rsid w:val="00FD74FB"/>
    <w:rsid w:val="00FF037F"/>
    <w:rsid w:val="00FF1621"/>
    <w:rsid w:val="00FF5FAD"/>
    <w:rsid w:val="01D72225"/>
    <w:rsid w:val="01FCD1AB"/>
    <w:rsid w:val="0328FC5B"/>
    <w:rsid w:val="0368AA1E"/>
    <w:rsid w:val="03F07CE0"/>
    <w:rsid w:val="03F0E6F6"/>
    <w:rsid w:val="054A6BE9"/>
    <w:rsid w:val="060A6506"/>
    <w:rsid w:val="07791BF6"/>
    <w:rsid w:val="0A69A2CB"/>
    <w:rsid w:val="0AE7FBFB"/>
    <w:rsid w:val="0B76A8AA"/>
    <w:rsid w:val="0BD15F21"/>
    <w:rsid w:val="0C4A529B"/>
    <w:rsid w:val="0D55C5DD"/>
    <w:rsid w:val="0E078DD4"/>
    <w:rsid w:val="0E987F17"/>
    <w:rsid w:val="0F0548E8"/>
    <w:rsid w:val="0FE1E630"/>
    <w:rsid w:val="10CD12E2"/>
    <w:rsid w:val="12FA4C37"/>
    <w:rsid w:val="131F7386"/>
    <w:rsid w:val="136D9B0A"/>
    <w:rsid w:val="13B49CC9"/>
    <w:rsid w:val="1426A3A3"/>
    <w:rsid w:val="15FC396F"/>
    <w:rsid w:val="17637D7F"/>
    <w:rsid w:val="17BDA51E"/>
    <w:rsid w:val="19143FBC"/>
    <w:rsid w:val="195BB6FB"/>
    <w:rsid w:val="19F83F02"/>
    <w:rsid w:val="1A8B589B"/>
    <w:rsid w:val="1AEC41E0"/>
    <w:rsid w:val="1B3B16B3"/>
    <w:rsid w:val="1BD201EA"/>
    <w:rsid w:val="1F15F1B7"/>
    <w:rsid w:val="1F6A7A9D"/>
    <w:rsid w:val="1FE07FB2"/>
    <w:rsid w:val="1FE29A98"/>
    <w:rsid w:val="1FF98934"/>
    <w:rsid w:val="1FFEB5D5"/>
    <w:rsid w:val="20A30F07"/>
    <w:rsid w:val="2159FCEC"/>
    <w:rsid w:val="21CB4903"/>
    <w:rsid w:val="22846523"/>
    <w:rsid w:val="25D713E1"/>
    <w:rsid w:val="2663750F"/>
    <w:rsid w:val="26A0BE38"/>
    <w:rsid w:val="294CBC73"/>
    <w:rsid w:val="2991537C"/>
    <w:rsid w:val="2A90D84A"/>
    <w:rsid w:val="2AABCCEF"/>
    <w:rsid w:val="2B3F5942"/>
    <w:rsid w:val="2B57510D"/>
    <w:rsid w:val="2B68F003"/>
    <w:rsid w:val="2BCBCAEC"/>
    <w:rsid w:val="2EB97E9F"/>
    <w:rsid w:val="2ED80F1F"/>
    <w:rsid w:val="2F70018D"/>
    <w:rsid w:val="2FADEB79"/>
    <w:rsid w:val="30D61426"/>
    <w:rsid w:val="3275898C"/>
    <w:rsid w:val="327AA176"/>
    <w:rsid w:val="32B242C7"/>
    <w:rsid w:val="3313638D"/>
    <w:rsid w:val="338937EC"/>
    <w:rsid w:val="34DF3DBF"/>
    <w:rsid w:val="35255FEA"/>
    <w:rsid w:val="35A3E96F"/>
    <w:rsid w:val="36580E95"/>
    <w:rsid w:val="381E3412"/>
    <w:rsid w:val="3827FF97"/>
    <w:rsid w:val="3916FC4A"/>
    <w:rsid w:val="3A0A50F5"/>
    <w:rsid w:val="3AC9AF26"/>
    <w:rsid w:val="3B22AB81"/>
    <w:rsid w:val="3C1A2BFD"/>
    <w:rsid w:val="3DA7098F"/>
    <w:rsid w:val="3DF0CC8B"/>
    <w:rsid w:val="3E26A536"/>
    <w:rsid w:val="3EBF851A"/>
    <w:rsid w:val="4434CB3F"/>
    <w:rsid w:val="48B72053"/>
    <w:rsid w:val="4989C11C"/>
    <w:rsid w:val="4A6F3F34"/>
    <w:rsid w:val="4B1487CF"/>
    <w:rsid w:val="4BBE6B97"/>
    <w:rsid w:val="4E84B2C7"/>
    <w:rsid w:val="4EFDB32C"/>
    <w:rsid w:val="528A6D21"/>
    <w:rsid w:val="5337639D"/>
    <w:rsid w:val="54334288"/>
    <w:rsid w:val="5475BFBA"/>
    <w:rsid w:val="55E76193"/>
    <w:rsid w:val="560CEE0D"/>
    <w:rsid w:val="569659D3"/>
    <w:rsid w:val="5CC2ACEE"/>
    <w:rsid w:val="5D850E19"/>
    <w:rsid w:val="5F8D23EC"/>
    <w:rsid w:val="5FF7826B"/>
    <w:rsid w:val="611DE4ED"/>
    <w:rsid w:val="617A35C2"/>
    <w:rsid w:val="621AA5E9"/>
    <w:rsid w:val="6232F4FD"/>
    <w:rsid w:val="62523551"/>
    <w:rsid w:val="62F438AE"/>
    <w:rsid w:val="6581FAF3"/>
    <w:rsid w:val="65C353F5"/>
    <w:rsid w:val="663FF9E5"/>
    <w:rsid w:val="67C10CF2"/>
    <w:rsid w:val="67F870AA"/>
    <w:rsid w:val="67FADEDA"/>
    <w:rsid w:val="68F3C0D3"/>
    <w:rsid w:val="6C06CE17"/>
    <w:rsid w:val="6C1152C2"/>
    <w:rsid w:val="6C1901F1"/>
    <w:rsid w:val="6C501B07"/>
    <w:rsid w:val="6D61064B"/>
    <w:rsid w:val="6E545CC5"/>
    <w:rsid w:val="6E872690"/>
    <w:rsid w:val="6ED9BBB2"/>
    <w:rsid w:val="7151F452"/>
    <w:rsid w:val="728DF0C0"/>
    <w:rsid w:val="7327C12A"/>
    <w:rsid w:val="741C8C34"/>
    <w:rsid w:val="7445DBE9"/>
    <w:rsid w:val="7625AF01"/>
    <w:rsid w:val="769FEED3"/>
    <w:rsid w:val="785090EF"/>
    <w:rsid w:val="78E13EE5"/>
    <w:rsid w:val="797876A0"/>
    <w:rsid w:val="79939B97"/>
    <w:rsid w:val="7A098162"/>
    <w:rsid w:val="7A0C7CB8"/>
    <w:rsid w:val="7A3CAE3D"/>
    <w:rsid w:val="7A97C4C4"/>
    <w:rsid w:val="7B2AEAAD"/>
    <w:rsid w:val="7B5B6647"/>
    <w:rsid w:val="7D3D6F32"/>
    <w:rsid w:val="7D57028A"/>
    <w:rsid w:val="7E7A1879"/>
    <w:rsid w:val="7EB6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A3788"/>
  <w15:chartTrackingRefBased/>
  <w15:docId w15:val="{BA2F19D8-7F41-4A22-8CD2-2DDC241D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F7A"/>
    <w:pPr>
      <w:spacing w:after="160" w:line="259" w:lineRule="auto"/>
    </w:pPr>
    <w:rPr>
      <w:rFonts w:eastAsiaTheme="minorHAnsi"/>
      <w:kern w:val="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9B7E0D"/>
    <w:pPr>
      <w:spacing w:after="0"/>
      <w:outlineLvl w:val="0"/>
    </w:pPr>
    <w:rPr>
      <w:rFonts w:ascii="Arial Black" w:eastAsiaTheme="majorEastAsia" w:hAnsi="Arial Black" w:cstheme="majorBidi"/>
      <w:b/>
      <w:bCs/>
      <w:color w:val="860000"/>
      <w:sz w:val="24"/>
      <w:szCs w:val="26"/>
    </w:rPr>
  </w:style>
  <w:style w:type="paragraph" w:styleId="Heading2">
    <w:name w:val="heading 2"/>
    <w:next w:val="Normal"/>
    <w:link w:val="Heading2Char"/>
    <w:uiPriority w:val="9"/>
    <w:unhideWhenUsed/>
    <w:qFormat/>
    <w:rsid w:val="00D32917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86F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D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5300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C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1170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C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1170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C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C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5300F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C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7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7E0D"/>
    <w:rPr>
      <w:rFonts w:ascii="Arial Black" w:eastAsiaTheme="majorEastAsia" w:hAnsi="Arial Black" w:cstheme="majorBidi"/>
      <w:b/>
      <w:bCs/>
      <w:color w:val="860000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D32917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D71DCE"/>
    <w:rPr>
      <w:b/>
      <w:bCs/>
    </w:rPr>
  </w:style>
  <w:style w:type="character" w:customStyle="1" w:styleId="normaltextrun">
    <w:name w:val="normaltextrun"/>
    <w:basedOn w:val="DefaultParagraphFont"/>
    <w:rsid w:val="002875B0"/>
  </w:style>
  <w:style w:type="character" w:customStyle="1" w:styleId="eop">
    <w:name w:val="eop"/>
    <w:basedOn w:val="DefaultParagraphFont"/>
    <w:rsid w:val="002875B0"/>
  </w:style>
  <w:style w:type="paragraph" w:customStyle="1" w:styleId="whitespace-pre-wrap">
    <w:name w:val="whitespace-pre-wrap"/>
    <w:basedOn w:val="Normal"/>
    <w:rsid w:val="00B06DB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Normal"/>
    <w:rsid w:val="00B06DB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EAStyle1">
    <w:name w:val="EA Style1"/>
    <w:basedOn w:val="Normal"/>
    <w:link w:val="EAStyle1Char"/>
    <w:rsid w:val="00215724"/>
    <w:pPr>
      <w:jc w:val="center"/>
    </w:pPr>
    <w:rPr>
      <w:b/>
      <w:bCs/>
      <w:sz w:val="28"/>
      <w:szCs w:val="28"/>
    </w:rPr>
  </w:style>
  <w:style w:type="character" w:customStyle="1" w:styleId="EAStyle1Char">
    <w:name w:val="EA Style1 Char"/>
    <w:basedOn w:val="DefaultParagraphFont"/>
    <w:link w:val="EAStyle1"/>
    <w:rsid w:val="00215724"/>
    <w:rPr>
      <w:b/>
      <w:bCs/>
      <w:sz w:val="28"/>
      <w:szCs w:val="28"/>
    </w:rPr>
  </w:style>
  <w:style w:type="paragraph" w:styleId="Title">
    <w:name w:val="Title"/>
    <w:next w:val="Normal"/>
    <w:link w:val="TitleChar"/>
    <w:uiPriority w:val="10"/>
    <w:qFormat/>
    <w:rsid w:val="009B7E0D"/>
    <w:pPr>
      <w:pBdr>
        <w:bottom w:val="single" w:sz="8" w:space="4" w:color="A5300F" w:themeColor="accent1"/>
      </w:pBdr>
      <w:spacing w:after="300" w:line="240" w:lineRule="auto"/>
      <w:contextualSpacing/>
    </w:pPr>
    <w:rPr>
      <w:rFonts w:ascii="Arial Black" w:eastAsiaTheme="majorEastAsia" w:hAnsi="Arial Black" w:cstheme="majorBidi"/>
      <w:color w:val="252525" w:themeColor="text2" w:themeShade="BF"/>
      <w:spacing w:val="5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B7E0D"/>
    <w:rPr>
      <w:rFonts w:ascii="Arial Black" w:eastAsiaTheme="majorEastAsia" w:hAnsi="Arial Black" w:cstheme="majorBidi"/>
      <w:color w:val="252525" w:themeColor="text2" w:themeShade="BF"/>
      <w:spacing w:val="5"/>
      <w:sz w:val="36"/>
      <w:szCs w:val="52"/>
    </w:rPr>
  </w:style>
  <w:style w:type="character" w:styleId="Hyperlink">
    <w:name w:val="Hyperlink"/>
    <w:uiPriority w:val="99"/>
    <w:unhideWhenUsed/>
    <w:rsid w:val="0096233C"/>
    <w:rPr>
      <w:color w:val="0563C1"/>
      <w:u w:val="single"/>
    </w:rPr>
  </w:style>
  <w:style w:type="paragraph" w:customStyle="1" w:styleId="ParagraphTextStyle">
    <w:name w:val="Paragraph Text Style"/>
    <w:rsid w:val="0096233C"/>
    <w:pPr>
      <w:spacing w:before="144" w:after="72"/>
    </w:pPr>
    <w:rPr>
      <w:rFonts w:ascii="Segoe UI" w:eastAsia="Segoe UI" w:hAnsi="Segoe UI" w:cs="Segoe UI"/>
      <w:color w:val="000000"/>
      <w:sz w:val="26"/>
      <w:szCs w:val="26"/>
    </w:rPr>
  </w:style>
  <w:style w:type="paragraph" w:customStyle="1" w:styleId="CitationStyle">
    <w:name w:val="Citation Style"/>
    <w:rsid w:val="0096233C"/>
    <w:pPr>
      <w:spacing w:after="0" w:line="240" w:lineRule="auto"/>
    </w:pPr>
    <w:rPr>
      <w:rFonts w:ascii="Segoe UI" w:eastAsia="Segoe UI" w:hAnsi="Segoe UI" w:cs="Segoe UI"/>
      <w:color w:val="00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4052"/>
    <w:rPr>
      <w:color w:val="B26B0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F62C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686F"/>
    <w:rPr>
      <w:rFonts w:ascii="Arial" w:eastAsiaTheme="majorEastAsia" w:hAnsi="Arial" w:cstheme="majorBidi"/>
      <w:b/>
      <w:bCs/>
      <w:color w:val="000000" w:themeColor="text1"/>
      <w:sz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DCE"/>
    <w:rPr>
      <w:rFonts w:asciiTheme="majorHAnsi" w:eastAsiaTheme="majorEastAsia" w:hAnsiTheme="majorHAnsi" w:cstheme="majorBidi"/>
      <w:b/>
      <w:bCs/>
      <w:i/>
      <w:iCs/>
      <w:color w:val="A5300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CE"/>
    <w:rPr>
      <w:rFonts w:asciiTheme="majorHAnsi" w:eastAsiaTheme="majorEastAsia" w:hAnsiTheme="majorHAnsi" w:cstheme="majorBidi"/>
      <w:color w:val="511707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CE"/>
    <w:rPr>
      <w:rFonts w:asciiTheme="majorHAnsi" w:eastAsiaTheme="majorEastAsia" w:hAnsiTheme="majorHAnsi" w:cstheme="majorBidi"/>
      <w:i/>
      <w:iCs/>
      <w:color w:val="51170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C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CE"/>
    <w:rPr>
      <w:rFonts w:asciiTheme="majorHAnsi" w:eastAsiaTheme="majorEastAsia" w:hAnsiTheme="majorHAnsi" w:cstheme="majorBidi"/>
      <w:color w:val="A5300F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C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1DCE"/>
    <w:pPr>
      <w:spacing w:line="240" w:lineRule="auto"/>
    </w:pPr>
    <w:rPr>
      <w:b/>
      <w:bCs/>
      <w:color w:val="A5300F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CE"/>
    <w:pPr>
      <w:numPr>
        <w:ilvl w:val="1"/>
      </w:numPr>
    </w:pPr>
    <w:rPr>
      <w:rFonts w:asciiTheme="majorHAnsi" w:eastAsiaTheme="majorEastAsia" w:hAnsiTheme="majorHAnsi" w:cstheme="majorBidi"/>
      <w:i/>
      <w:iCs/>
      <w:color w:val="A5300F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71DCE"/>
    <w:rPr>
      <w:rFonts w:asciiTheme="majorHAnsi" w:eastAsiaTheme="majorEastAsia" w:hAnsiTheme="majorHAnsi" w:cstheme="majorBidi"/>
      <w:i/>
      <w:iCs/>
      <w:color w:val="A5300F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1DCE"/>
    <w:rPr>
      <w:i/>
      <w:iCs/>
    </w:rPr>
  </w:style>
  <w:style w:type="paragraph" w:styleId="NoSpacing">
    <w:name w:val="No Spacing"/>
    <w:basedOn w:val="Normal"/>
    <w:uiPriority w:val="1"/>
    <w:qFormat/>
    <w:rsid w:val="00902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71DC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71DC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CE"/>
    <w:pPr>
      <w:pBdr>
        <w:bottom w:val="single" w:sz="4" w:space="4" w:color="A5300F" w:themeColor="accent1"/>
      </w:pBdr>
      <w:spacing w:before="200" w:after="280"/>
      <w:ind w:left="936" w:right="936"/>
    </w:pPr>
    <w:rPr>
      <w:b/>
      <w:bCs/>
      <w:i/>
      <w:iCs/>
      <w:color w:val="A5300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CE"/>
    <w:rPr>
      <w:b/>
      <w:bCs/>
      <w:i/>
      <w:iCs/>
      <w:color w:val="A5300F" w:themeColor="accent1"/>
    </w:rPr>
  </w:style>
  <w:style w:type="character" w:styleId="SubtleEmphasis">
    <w:name w:val="Subtle Emphasis"/>
    <w:basedOn w:val="DefaultParagraphFont"/>
    <w:uiPriority w:val="19"/>
    <w:qFormat/>
    <w:rsid w:val="00D71DC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71DCE"/>
    <w:rPr>
      <w:b/>
      <w:bCs/>
      <w:i/>
      <w:iCs/>
      <w:color w:val="A5300F" w:themeColor="accent1"/>
    </w:rPr>
  </w:style>
  <w:style w:type="character" w:styleId="SubtleReference">
    <w:name w:val="Subtle Reference"/>
    <w:basedOn w:val="DefaultParagraphFont"/>
    <w:uiPriority w:val="31"/>
    <w:qFormat/>
    <w:rsid w:val="00D71DCE"/>
    <w:rPr>
      <w:smallCaps/>
      <w:color w:val="D5581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71DCE"/>
    <w:rPr>
      <w:b/>
      <w:bCs/>
      <w:smallCaps/>
      <w:color w:val="D5581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71DC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DC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D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E52"/>
  </w:style>
  <w:style w:type="paragraph" w:styleId="Footer">
    <w:name w:val="footer"/>
    <w:basedOn w:val="Normal"/>
    <w:link w:val="FooterChar"/>
    <w:uiPriority w:val="99"/>
    <w:unhideWhenUsed/>
    <w:rsid w:val="00BD6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E52"/>
  </w:style>
  <w:style w:type="character" w:styleId="UnresolvedMention">
    <w:name w:val="Unresolved Mention"/>
    <w:basedOn w:val="DefaultParagraphFont"/>
    <w:uiPriority w:val="99"/>
    <w:semiHidden/>
    <w:unhideWhenUsed/>
    <w:rsid w:val="00DB7EA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6677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677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29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ichael.rogers@gcpsk12.or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aelrogers/Library/Group%20Containers/UBF8T346G9.Office/User%20Content.localized/Templates.localized/Architectural%20Assessment%20Template%208-Oct-2025.dotx" TargetMode="Externa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5C1ACF5F17B418460BEC721E05191" ma:contentTypeVersion="34" ma:contentTypeDescription="Create a new document." ma:contentTypeScope="" ma:versionID="9862d24871c7f1fe38340d218231f08d">
  <xsd:schema xmlns:xsd="http://www.w3.org/2001/XMLSchema" xmlns:xs="http://www.w3.org/2001/XMLSchema" xmlns:p="http://schemas.microsoft.com/office/2006/metadata/properties" xmlns:ns2="d4a5d8e1-7af2-46b4-aca7-8ef4da1cadb2" xmlns:ns3="cab16fb9-e759-4e81-8441-caf28a14be9a" targetNamespace="http://schemas.microsoft.com/office/2006/metadata/properties" ma:root="true" ma:fieldsID="cdde900906cabff0475d06a5681f3ec1" ns2:_="" ns3:_="">
    <xsd:import namespace="d4a5d8e1-7af2-46b4-aca7-8ef4da1cadb2"/>
    <xsd:import namespace="cab16fb9-e759-4e81-8441-caf28a14be9a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5d8e1-7af2-46b4-aca7-8ef4da1cadb2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4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16fb9-e759-4e81-8441-caf28a14be9a" elementFormDefault="qualified">
    <xsd:import namespace="http://schemas.microsoft.com/office/2006/documentManagement/types"/>
    <xsd:import namespace="http://schemas.microsoft.com/office/infopath/2007/PartnerControls"/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d4a5d8e1-7af2-46b4-aca7-8ef4da1cadb2" xsi:nil="true"/>
    <CultureName xmlns="d4a5d8e1-7af2-46b4-aca7-8ef4da1cadb2" xsi:nil="true"/>
    <Leaders xmlns="d4a5d8e1-7af2-46b4-aca7-8ef4da1cadb2">
      <UserInfo>
        <DisplayName/>
        <AccountId xsi:nil="true"/>
        <AccountType/>
      </UserInfo>
    </Leaders>
    <DefaultSectionNames xmlns="d4a5d8e1-7af2-46b4-aca7-8ef4da1cadb2" xsi:nil="true"/>
    <Invited_Members xmlns="d4a5d8e1-7af2-46b4-aca7-8ef4da1cadb2" xsi:nil="true"/>
    <FolderType xmlns="d4a5d8e1-7af2-46b4-aca7-8ef4da1cadb2" xsi:nil="true"/>
    <Owner xmlns="d4a5d8e1-7af2-46b4-aca7-8ef4da1cadb2">
      <UserInfo>
        <DisplayName/>
        <AccountId xsi:nil="true"/>
        <AccountType/>
      </UserInfo>
    </Owner>
    <Distribution_Groups xmlns="d4a5d8e1-7af2-46b4-aca7-8ef4da1cadb2" xsi:nil="true"/>
    <Math_Settings xmlns="d4a5d8e1-7af2-46b4-aca7-8ef4da1cadb2" xsi:nil="true"/>
    <NotebookType xmlns="d4a5d8e1-7af2-46b4-aca7-8ef4da1cadb2" xsi:nil="true"/>
    <LMS_Mappings xmlns="d4a5d8e1-7af2-46b4-aca7-8ef4da1cadb2" xsi:nil="true"/>
    <Invited_Leaders xmlns="d4a5d8e1-7af2-46b4-aca7-8ef4da1cadb2" xsi:nil="true"/>
    <Members xmlns="d4a5d8e1-7af2-46b4-aca7-8ef4da1cadb2">
      <UserInfo>
        <DisplayName/>
        <AccountId xsi:nil="true"/>
        <AccountType/>
      </UserInfo>
    </Members>
    <Member_Groups xmlns="d4a5d8e1-7af2-46b4-aca7-8ef4da1cadb2">
      <UserInfo>
        <DisplayName/>
        <AccountId xsi:nil="true"/>
        <AccountType/>
      </UserInfo>
    </Member_Groups>
    <Self_Registration_Enabled xmlns="d4a5d8e1-7af2-46b4-aca7-8ef4da1cadb2" xsi:nil="true"/>
    <AppVersion xmlns="d4a5d8e1-7af2-46b4-aca7-8ef4da1cadb2" xsi:nil="true"/>
    <Has_Leaders_Only_SectionGroup xmlns="d4a5d8e1-7af2-46b4-aca7-8ef4da1cadb2" xsi:nil="true"/>
    <TeamsChannelId xmlns="d4a5d8e1-7af2-46b4-aca7-8ef4da1cadb2" xsi:nil="true"/>
    <IsNotebookLocked xmlns="d4a5d8e1-7af2-46b4-aca7-8ef4da1cadb2" xsi:nil="true"/>
    <Is_Collaboration_Space_Locked xmlns="d4a5d8e1-7af2-46b4-aca7-8ef4da1cadb2" xsi:nil="true"/>
  </documentManagement>
</p:properties>
</file>

<file path=customXml/itemProps1.xml><?xml version="1.0" encoding="utf-8"?>
<ds:datastoreItem xmlns:ds="http://schemas.openxmlformats.org/officeDocument/2006/customXml" ds:itemID="{22E4A708-B0D6-4163-B093-241CE73E84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A077BF-4654-449D-AEFF-3234A061A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5d8e1-7af2-46b4-aca7-8ef4da1cadb2"/>
    <ds:schemaRef ds:uri="cab16fb9-e759-4e81-8441-caf28a14b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D1E9AE-9FF8-4B54-A8DE-19E3A96C6E55}">
  <ds:schemaRefs>
    <ds:schemaRef ds:uri="http://schemas.microsoft.com/office/2006/metadata/properties"/>
    <ds:schemaRef ds:uri="http://schemas.microsoft.com/office/infopath/2007/PartnerControls"/>
    <ds:schemaRef ds:uri="d4a5d8e1-7af2-46b4-aca7-8ef4da1cad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Architectural Assessment Template 8-Oct-2025.dotx</Template>
  <TotalTime>1</TotalTime>
  <Pages>2</Pages>
  <Words>216</Words>
  <Characters>1431</Characters>
  <Application>Microsoft Office Word</Application>
  <DocSecurity>0</DocSecurity>
  <Lines>66</Lines>
  <Paragraphs>57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Rogers</dc:creator>
  <cp:keywords/>
  <dc:description/>
  <cp:lastModifiedBy>Michael Rogers</cp:lastModifiedBy>
  <cp:revision>6</cp:revision>
  <cp:lastPrinted>2024-07-25T13:15:00Z</cp:lastPrinted>
  <dcterms:created xsi:type="dcterms:W3CDTF">2026-01-26T00:59:00Z</dcterms:created>
  <dcterms:modified xsi:type="dcterms:W3CDTF">2026-03-13T16:25:00Z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0x010100A365C1ACF5F17B418460BEC721E05191</vt:lpwstr>
  </property>
</Properties>
</file>